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08561" w14:textId="77777777" w:rsidR="00590D30" w:rsidRDefault="00BB4CC5" w:rsidP="00590D30">
      <w:pPr>
        <w:pStyle w:val="Title"/>
      </w:pPr>
      <w:r>
        <w:t>Metodologías de la investigación</w:t>
      </w:r>
    </w:p>
    <w:p w14:paraId="32B9DEA3" w14:textId="77777777" w:rsidR="00E5075A" w:rsidRPr="00E5075A" w:rsidRDefault="0058658F" w:rsidP="00E5075A">
      <w:pPr>
        <w:pStyle w:val="Subtitle"/>
        <w:rPr>
          <w:rStyle w:val="SubtleEmphasis"/>
        </w:rPr>
      </w:pPr>
      <w:r w:rsidRPr="00E5075A">
        <w:rPr>
          <w:rStyle w:val="SubtleEmphasis"/>
        </w:rPr>
        <w:t>Jonathan A</w:t>
      </w:r>
      <w:r w:rsidR="00B11C07">
        <w:rPr>
          <w:rStyle w:val="SubtleEmphasis"/>
        </w:rPr>
        <w:t xml:space="preserve">. </w:t>
      </w:r>
      <w:r w:rsidRPr="00E5075A">
        <w:rPr>
          <w:rStyle w:val="SubtleEmphasis"/>
        </w:rPr>
        <w:t>Zea</w:t>
      </w:r>
    </w:p>
    <w:p w14:paraId="1F9EEB8F" w14:textId="77777777" w:rsidR="0058658F" w:rsidRPr="002469B4" w:rsidRDefault="003F1C6F" w:rsidP="00E724A0">
      <w:pPr>
        <w:pStyle w:val="Subtitle"/>
        <w:rPr>
          <w:rStyle w:val="IntenseEmphasis"/>
          <w:i w:val="0"/>
          <w:color w:val="auto"/>
        </w:rPr>
      </w:pPr>
      <w:r>
        <w:rPr>
          <w:rStyle w:val="IntenseEmphasis"/>
          <w:i w:val="0"/>
          <w:color w:val="auto"/>
        </w:rPr>
        <w:t>Tercera Cohorte</w:t>
      </w:r>
    </w:p>
    <w:p w14:paraId="2EBF8658" w14:textId="77777777" w:rsidR="00656116" w:rsidRDefault="00590D30" w:rsidP="00590D30">
      <w:pPr>
        <w:pStyle w:val="Heading2"/>
      </w:pPr>
      <w:r w:rsidRPr="00590D30">
        <w:t>Objetivo</w:t>
      </w:r>
    </w:p>
    <w:p w14:paraId="0491BD0F" w14:textId="77777777" w:rsidR="00590D30" w:rsidRPr="00590D30" w:rsidRDefault="00590D30" w:rsidP="002418D2"/>
    <w:sectPr w:rsidR="00590D30" w:rsidRPr="00590D30" w:rsidSect="00300A24">
      <w:headerReference w:type="default" r:id="rId8"/>
      <w:pgSz w:w="11906" w:h="16838"/>
      <w:pgMar w:top="1134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C2FAA" w14:textId="77777777" w:rsidR="00E36E80" w:rsidRDefault="00E36E80" w:rsidP="0058658F">
      <w:pPr>
        <w:spacing w:after="0" w:line="240" w:lineRule="auto"/>
      </w:pPr>
      <w:r>
        <w:separator/>
      </w:r>
    </w:p>
  </w:endnote>
  <w:endnote w:type="continuationSeparator" w:id="0">
    <w:p w14:paraId="443716E1" w14:textId="77777777" w:rsidR="00E36E80" w:rsidRDefault="00E36E80" w:rsidP="00586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F58AA" w14:textId="77777777" w:rsidR="00E36E80" w:rsidRDefault="00E36E80" w:rsidP="0058658F">
      <w:pPr>
        <w:spacing w:after="0" w:line="240" w:lineRule="auto"/>
      </w:pPr>
      <w:r>
        <w:separator/>
      </w:r>
    </w:p>
  </w:footnote>
  <w:footnote w:type="continuationSeparator" w:id="0">
    <w:p w14:paraId="0065504B" w14:textId="77777777" w:rsidR="00E36E80" w:rsidRDefault="00E36E80" w:rsidP="005865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3822B" w14:textId="77777777" w:rsidR="0058658F" w:rsidRPr="007B244E" w:rsidRDefault="0058658F" w:rsidP="0058658F">
    <w:pPr>
      <w:pStyle w:val="Header"/>
      <w:jc w:val="center"/>
      <w:rPr>
        <w:b/>
        <w:sz w:val="28"/>
      </w:rPr>
    </w:pPr>
    <w:r>
      <w:rPr>
        <w:noProof/>
        <w:lang w:eastAsia="es-ES"/>
      </w:rPr>
      <w:drawing>
        <wp:anchor distT="0" distB="0" distL="114300" distR="114300" simplePos="0" relativeHeight="251660288" behindDoc="1" locked="0" layoutInCell="1" allowOverlap="1" wp14:anchorId="54E2A094" wp14:editId="15371E04">
          <wp:simplePos x="0" y="0"/>
          <wp:positionH relativeFrom="column">
            <wp:posOffset>5176520</wp:posOffset>
          </wp:positionH>
          <wp:positionV relativeFrom="paragraph">
            <wp:posOffset>-154940</wp:posOffset>
          </wp:positionV>
          <wp:extent cx="409575" cy="705485"/>
          <wp:effectExtent l="0" t="0" r="0" b="0"/>
          <wp:wrapThrough wrapText="bothSides">
            <wp:wrapPolygon edited="0">
              <wp:start x="0" y="0"/>
              <wp:lineTo x="0" y="12832"/>
              <wp:lineTo x="1005" y="20997"/>
              <wp:lineTo x="20093" y="20997"/>
              <wp:lineTo x="21098" y="19831"/>
              <wp:lineTo x="21098" y="0"/>
              <wp:lineTo x="0" y="0"/>
            </wp:wrapPolygon>
          </wp:wrapThrough>
          <wp:docPr id="22" name="Picture 2" descr="BUHO_EPN_bi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UHO_EPN_bi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" cy="705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7E874788" wp14:editId="26D02292">
          <wp:simplePos x="0" y="0"/>
          <wp:positionH relativeFrom="column">
            <wp:posOffset>-186055</wp:posOffset>
          </wp:positionH>
          <wp:positionV relativeFrom="paragraph">
            <wp:posOffset>-97155</wp:posOffset>
          </wp:positionV>
          <wp:extent cx="599440" cy="676275"/>
          <wp:effectExtent l="0" t="0" r="0" b="0"/>
          <wp:wrapThrough wrapText="bothSides">
            <wp:wrapPolygon edited="0">
              <wp:start x="686" y="0"/>
              <wp:lineTo x="0" y="15820"/>
              <wp:lineTo x="686" y="18862"/>
              <wp:lineTo x="2746" y="20079"/>
              <wp:lineTo x="6178" y="21296"/>
              <wp:lineTo x="7551" y="21296"/>
              <wp:lineTo x="13042" y="21296"/>
              <wp:lineTo x="14415" y="21296"/>
              <wp:lineTo x="17847" y="20079"/>
              <wp:lineTo x="19907" y="18862"/>
              <wp:lineTo x="20593" y="15820"/>
              <wp:lineTo x="19907" y="0"/>
              <wp:lineTo x="686" y="0"/>
            </wp:wrapPolygon>
          </wp:wrapThrough>
          <wp:docPr id="23" name="Picture 1" descr="Escudo_EP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_EP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944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B244E">
      <w:rPr>
        <w:b/>
        <w:sz w:val="28"/>
      </w:rPr>
      <w:t>ESCUELA POLITECNICA NACIONAL</w:t>
    </w:r>
  </w:p>
  <w:p w14:paraId="0A358D7B" w14:textId="77777777" w:rsidR="0058658F" w:rsidRPr="007B244E" w:rsidRDefault="00B2190D" w:rsidP="0058658F">
    <w:pPr>
      <w:pStyle w:val="Header"/>
      <w:jc w:val="center"/>
      <w:rPr>
        <w:b/>
        <w:sz w:val="24"/>
      </w:rPr>
    </w:pPr>
    <w:r>
      <w:rPr>
        <w:b/>
        <w:sz w:val="24"/>
      </w:rPr>
      <w:t>DOCTORADO EN INFORMÁTICA</w:t>
    </w:r>
  </w:p>
  <w:p w14:paraId="438163B4" w14:textId="77777777" w:rsidR="0058658F" w:rsidRPr="0058658F" w:rsidRDefault="00E0325C" w:rsidP="0058658F">
    <w:pPr>
      <w:pStyle w:val="Header"/>
      <w:jc w:val="center"/>
      <w:rPr>
        <w:rFonts w:cstheme="minorHAnsi"/>
        <w:sz w:val="28"/>
      </w:rPr>
    </w:pPr>
    <w:r>
      <w:rPr>
        <w:rFonts w:cstheme="minorHAnsi"/>
        <w:sz w:val="20"/>
        <w:szCs w:val="20"/>
      </w:rPr>
      <w:t xml:space="preserve">DEPARTAMENTO DE INFORMÁTICA Y </w:t>
    </w:r>
    <w:r w:rsidR="007D692F">
      <w:rPr>
        <w:rFonts w:cstheme="minorHAnsi"/>
        <w:sz w:val="20"/>
        <w:szCs w:val="20"/>
      </w:rPr>
      <w:t>CIENCIAS DE LA COMPUTACIÓN</w:t>
    </w:r>
    <w:r w:rsidR="00E01E76">
      <w:rPr>
        <w:rFonts w:cstheme="minorHAnsi"/>
        <w:sz w:val="20"/>
        <w:szCs w:val="20"/>
      </w:rPr>
      <w:t xml:space="preserve"> (DICC)</w:t>
    </w:r>
  </w:p>
  <w:p w14:paraId="55DAB6D2" w14:textId="77777777" w:rsidR="0058658F" w:rsidRPr="0058658F" w:rsidRDefault="0058658F" w:rsidP="0058658F">
    <w:pPr>
      <w:pStyle w:val="Header"/>
      <w:jc w:val="center"/>
      <w:rPr>
        <w:b/>
        <w:sz w:val="28"/>
      </w:rPr>
    </w:pPr>
    <w:r>
      <w:rPr>
        <w:b/>
        <w:noProof/>
        <w:sz w:val="28"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CAFFC0" wp14:editId="1BC231E2">
              <wp:simplePos x="0" y="0"/>
              <wp:positionH relativeFrom="column">
                <wp:posOffset>-119380</wp:posOffset>
              </wp:positionH>
              <wp:positionV relativeFrom="paragraph">
                <wp:posOffset>103505</wp:posOffset>
              </wp:positionV>
              <wp:extent cx="5753100" cy="0"/>
              <wp:effectExtent l="23495" t="17780" r="14605" b="2032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53100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36460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9.4pt;margin-top:8.15pt;width:453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" strokeweight="2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C52AEF"/>
    <w:multiLevelType w:val="multilevel"/>
    <w:tmpl w:val="B644F5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A4293"/>
    <w:multiLevelType w:val="hybridMultilevel"/>
    <w:tmpl w:val="A3243492"/>
    <w:lvl w:ilvl="0" w:tplc="8E2A8D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97292"/>
    <w:multiLevelType w:val="hybridMultilevel"/>
    <w:tmpl w:val="2528BC5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AF417D"/>
    <w:multiLevelType w:val="hybridMultilevel"/>
    <w:tmpl w:val="ABD8167E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E9133F"/>
    <w:multiLevelType w:val="hybridMultilevel"/>
    <w:tmpl w:val="9512603E"/>
    <w:lvl w:ilvl="0" w:tplc="0AC81C14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9A1C9C"/>
    <w:multiLevelType w:val="hybridMultilevel"/>
    <w:tmpl w:val="8336327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92976">
    <w:abstractNumId w:val="2"/>
  </w:num>
  <w:num w:numId="2" w16cid:durableId="80807802">
    <w:abstractNumId w:val="4"/>
  </w:num>
  <w:num w:numId="3" w16cid:durableId="1567837440">
    <w:abstractNumId w:val="3"/>
  </w:num>
  <w:num w:numId="4" w16cid:durableId="1649555751">
    <w:abstractNumId w:val="5"/>
  </w:num>
  <w:num w:numId="5" w16cid:durableId="20012862">
    <w:abstractNumId w:val="0"/>
  </w:num>
  <w:num w:numId="6" w16cid:durableId="1376156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67A"/>
    <w:rsid w:val="0000128F"/>
    <w:rsid w:val="000033C7"/>
    <w:rsid w:val="00003A4B"/>
    <w:rsid w:val="00004D48"/>
    <w:rsid w:val="0001146A"/>
    <w:rsid w:val="00011FAC"/>
    <w:rsid w:val="00021562"/>
    <w:rsid w:val="0002240D"/>
    <w:rsid w:val="00023FC1"/>
    <w:rsid w:val="000242FC"/>
    <w:rsid w:val="000270E1"/>
    <w:rsid w:val="00027F7A"/>
    <w:rsid w:val="00030C4E"/>
    <w:rsid w:val="0003185F"/>
    <w:rsid w:val="0003311D"/>
    <w:rsid w:val="00036F1E"/>
    <w:rsid w:val="00040C30"/>
    <w:rsid w:val="00044B50"/>
    <w:rsid w:val="00047827"/>
    <w:rsid w:val="00053030"/>
    <w:rsid w:val="00053997"/>
    <w:rsid w:val="00057F6A"/>
    <w:rsid w:val="00061889"/>
    <w:rsid w:val="00062EA9"/>
    <w:rsid w:val="00066EC7"/>
    <w:rsid w:val="00070CE4"/>
    <w:rsid w:val="00070EF9"/>
    <w:rsid w:val="00071A04"/>
    <w:rsid w:val="00075BA1"/>
    <w:rsid w:val="00082F9D"/>
    <w:rsid w:val="0008576F"/>
    <w:rsid w:val="00091D28"/>
    <w:rsid w:val="000962C8"/>
    <w:rsid w:val="000A2211"/>
    <w:rsid w:val="000A30AF"/>
    <w:rsid w:val="000A516F"/>
    <w:rsid w:val="000C4CC6"/>
    <w:rsid w:val="000C518D"/>
    <w:rsid w:val="000D5F4F"/>
    <w:rsid w:val="000E32A9"/>
    <w:rsid w:val="000E43BB"/>
    <w:rsid w:val="000F114E"/>
    <w:rsid w:val="000F227C"/>
    <w:rsid w:val="00103609"/>
    <w:rsid w:val="0010729E"/>
    <w:rsid w:val="0011165E"/>
    <w:rsid w:val="00111F65"/>
    <w:rsid w:val="00111FD9"/>
    <w:rsid w:val="001200D0"/>
    <w:rsid w:val="0012398A"/>
    <w:rsid w:val="001244D4"/>
    <w:rsid w:val="00134ECC"/>
    <w:rsid w:val="00141457"/>
    <w:rsid w:val="00145872"/>
    <w:rsid w:val="001472AE"/>
    <w:rsid w:val="00150E3E"/>
    <w:rsid w:val="0015452F"/>
    <w:rsid w:val="001549A3"/>
    <w:rsid w:val="001570D6"/>
    <w:rsid w:val="00163F99"/>
    <w:rsid w:val="001654A2"/>
    <w:rsid w:val="00174EB2"/>
    <w:rsid w:val="00176B0A"/>
    <w:rsid w:val="00181F4F"/>
    <w:rsid w:val="00184614"/>
    <w:rsid w:val="0018650E"/>
    <w:rsid w:val="001911AE"/>
    <w:rsid w:val="00192F42"/>
    <w:rsid w:val="001930BC"/>
    <w:rsid w:val="001A779E"/>
    <w:rsid w:val="001B258A"/>
    <w:rsid w:val="001B25DD"/>
    <w:rsid w:val="001B6D36"/>
    <w:rsid w:val="001C081A"/>
    <w:rsid w:val="001C1008"/>
    <w:rsid w:val="001C17E6"/>
    <w:rsid w:val="001C2A89"/>
    <w:rsid w:val="001C5CC9"/>
    <w:rsid w:val="001D310B"/>
    <w:rsid w:val="001D6AA6"/>
    <w:rsid w:val="001E5042"/>
    <w:rsid w:val="001F522B"/>
    <w:rsid w:val="001F5E5A"/>
    <w:rsid w:val="001F746B"/>
    <w:rsid w:val="00200782"/>
    <w:rsid w:val="00207602"/>
    <w:rsid w:val="00210741"/>
    <w:rsid w:val="00212C04"/>
    <w:rsid w:val="00212EA7"/>
    <w:rsid w:val="00217312"/>
    <w:rsid w:val="0022288D"/>
    <w:rsid w:val="0022562C"/>
    <w:rsid w:val="002273CF"/>
    <w:rsid w:val="00234B7A"/>
    <w:rsid w:val="0023581F"/>
    <w:rsid w:val="00235C45"/>
    <w:rsid w:val="002371DA"/>
    <w:rsid w:val="002418D2"/>
    <w:rsid w:val="00245595"/>
    <w:rsid w:val="002469B4"/>
    <w:rsid w:val="002504E1"/>
    <w:rsid w:val="00252F5F"/>
    <w:rsid w:val="002572A3"/>
    <w:rsid w:val="00260689"/>
    <w:rsid w:val="00270F3F"/>
    <w:rsid w:val="00281B27"/>
    <w:rsid w:val="002A1563"/>
    <w:rsid w:val="002B234C"/>
    <w:rsid w:val="002B24D6"/>
    <w:rsid w:val="002B4729"/>
    <w:rsid w:val="002B47DD"/>
    <w:rsid w:val="002B4BA1"/>
    <w:rsid w:val="002B7925"/>
    <w:rsid w:val="002C12E5"/>
    <w:rsid w:val="002D1D46"/>
    <w:rsid w:val="002D5824"/>
    <w:rsid w:val="002D7DF9"/>
    <w:rsid w:val="002E3744"/>
    <w:rsid w:val="002E4BE7"/>
    <w:rsid w:val="002E560D"/>
    <w:rsid w:val="002E6524"/>
    <w:rsid w:val="002F1330"/>
    <w:rsid w:val="002F209E"/>
    <w:rsid w:val="002F3206"/>
    <w:rsid w:val="002F4D44"/>
    <w:rsid w:val="002F753A"/>
    <w:rsid w:val="003006A7"/>
    <w:rsid w:val="00300A24"/>
    <w:rsid w:val="00302206"/>
    <w:rsid w:val="00302E5F"/>
    <w:rsid w:val="00305E96"/>
    <w:rsid w:val="00310141"/>
    <w:rsid w:val="0031062D"/>
    <w:rsid w:val="00312BEF"/>
    <w:rsid w:val="00313ECC"/>
    <w:rsid w:val="00315BD2"/>
    <w:rsid w:val="00316859"/>
    <w:rsid w:val="003201D4"/>
    <w:rsid w:val="00320A9A"/>
    <w:rsid w:val="003259A1"/>
    <w:rsid w:val="00334E2A"/>
    <w:rsid w:val="0033740E"/>
    <w:rsid w:val="00337C2B"/>
    <w:rsid w:val="00342DF6"/>
    <w:rsid w:val="00344C3A"/>
    <w:rsid w:val="0036021A"/>
    <w:rsid w:val="00365325"/>
    <w:rsid w:val="0036626C"/>
    <w:rsid w:val="003669C1"/>
    <w:rsid w:val="0037647C"/>
    <w:rsid w:val="0038228C"/>
    <w:rsid w:val="00383297"/>
    <w:rsid w:val="003833A8"/>
    <w:rsid w:val="00384E9B"/>
    <w:rsid w:val="00387F45"/>
    <w:rsid w:val="00393049"/>
    <w:rsid w:val="003957BE"/>
    <w:rsid w:val="003964B6"/>
    <w:rsid w:val="00397A05"/>
    <w:rsid w:val="003A28A0"/>
    <w:rsid w:val="003A6907"/>
    <w:rsid w:val="003B6194"/>
    <w:rsid w:val="003B71FB"/>
    <w:rsid w:val="003C096F"/>
    <w:rsid w:val="003C31E6"/>
    <w:rsid w:val="003D108D"/>
    <w:rsid w:val="003D1F82"/>
    <w:rsid w:val="003D6F72"/>
    <w:rsid w:val="003E3F52"/>
    <w:rsid w:val="003F1A8F"/>
    <w:rsid w:val="003F1C6F"/>
    <w:rsid w:val="003F5296"/>
    <w:rsid w:val="003F6238"/>
    <w:rsid w:val="003F63AF"/>
    <w:rsid w:val="003F7715"/>
    <w:rsid w:val="00404336"/>
    <w:rsid w:val="0041022A"/>
    <w:rsid w:val="004126F4"/>
    <w:rsid w:val="0042221C"/>
    <w:rsid w:val="00426EF5"/>
    <w:rsid w:val="00427C38"/>
    <w:rsid w:val="00430F5E"/>
    <w:rsid w:val="00433491"/>
    <w:rsid w:val="00433D38"/>
    <w:rsid w:val="0044351D"/>
    <w:rsid w:val="00444C58"/>
    <w:rsid w:val="00450C81"/>
    <w:rsid w:val="00456242"/>
    <w:rsid w:val="00461AE7"/>
    <w:rsid w:val="004660DE"/>
    <w:rsid w:val="0047082A"/>
    <w:rsid w:val="004736C9"/>
    <w:rsid w:val="00474BBE"/>
    <w:rsid w:val="004763FC"/>
    <w:rsid w:val="00476AA8"/>
    <w:rsid w:val="00490284"/>
    <w:rsid w:val="00492729"/>
    <w:rsid w:val="00492A0D"/>
    <w:rsid w:val="004A365A"/>
    <w:rsid w:val="004A37C7"/>
    <w:rsid w:val="004B4836"/>
    <w:rsid w:val="004C66AB"/>
    <w:rsid w:val="004D335A"/>
    <w:rsid w:val="004D48BF"/>
    <w:rsid w:val="005001A9"/>
    <w:rsid w:val="005017BD"/>
    <w:rsid w:val="00510057"/>
    <w:rsid w:val="00512CAC"/>
    <w:rsid w:val="00512DD1"/>
    <w:rsid w:val="00513349"/>
    <w:rsid w:val="00524A30"/>
    <w:rsid w:val="00524D67"/>
    <w:rsid w:val="005274A1"/>
    <w:rsid w:val="0053319C"/>
    <w:rsid w:val="005338C7"/>
    <w:rsid w:val="005341FA"/>
    <w:rsid w:val="00535024"/>
    <w:rsid w:val="00535146"/>
    <w:rsid w:val="00536129"/>
    <w:rsid w:val="00543C24"/>
    <w:rsid w:val="00547D40"/>
    <w:rsid w:val="00551AC9"/>
    <w:rsid w:val="00554346"/>
    <w:rsid w:val="00560C7B"/>
    <w:rsid w:val="00562F22"/>
    <w:rsid w:val="00565BC3"/>
    <w:rsid w:val="00566F59"/>
    <w:rsid w:val="00576568"/>
    <w:rsid w:val="005807EC"/>
    <w:rsid w:val="00580E88"/>
    <w:rsid w:val="0058658F"/>
    <w:rsid w:val="00590D30"/>
    <w:rsid w:val="005911DC"/>
    <w:rsid w:val="005952EF"/>
    <w:rsid w:val="00595F95"/>
    <w:rsid w:val="005A09CE"/>
    <w:rsid w:val="005A3D10"/>
    <w:rsid w:val="005A44E9"/>
    <w:rsid w:val="005A6426"/>
    <w:rsid w:val="005A6865"/>
    <w:rsid w:val="005A7B13"/>
    <w:rsid w:val="005B12AA"/>
    <w:rsid w:val="005B1EAB"/>
    <w:rsid w:val="005B23E6"/>
    <w:rsid w:val="005B6671"/>
    <w:rsid w:val="005B7619"/>
    <w:rsid w:val="005B7826"/>
    <w:rsid w:val="005C05F7"/>
    <w:rsid w:val="005C490E"/>
    <w:rsid w:val="005C705E"/>
    <w:rsid w:val="005C74BF"/>
    <w:rsid w:val="005D1D8D"/>
    <w:rsid w:val="005D28EE"/>
    <w:rsid w:val="005D3454"/>
    <w:rsid w:val="005D56DA"/>
    <w:rsid w:val="005E0BFA"/>
    <w:rsid w:val="005E6B31"/>
    <w:rsid w:val="005E7F85"/>
    <w:rsid w:val="005F4597"/>
    <w:rsid w:val="00600AB6"/>
    <w:rsid w:val="006013D3"/>
    <w:rsid w:val="0061043B"/>
    <w:rsid w:val="006149C4"/>
    <w:rsid w:val="00616540"/>
    <w:rsid w:val="00617391"/>
    <w:rsid w:val="00622910"/>
    <w:rsid w:val="00622F46"/>
    <w:rsid w:val="0062573D"/>
    <w:rsid w:val="006325EE"/>
    <w:rsid w:val="006378E6"/>
    <w:rsid w:val="0064540A"/>
    <w:rsid w:val="006469A3"/>
    <w:rsid w:val="00652DED"/>
    <w:rsid w:val="00655624"/>
    <w:rsid w:val="00655AB0"/>
    <w:rsid w:val="00656116"/>
    <w:rsid w:val="006576DE"/>
    <w:rsid w:val="00671135"/>
    <w:rsid w:val="006805E3"/>
    <w:rsid w:val="006828A5"/>
    <w:rsid w:val="0068315E"/>
    <w:rsid w:val="00684734"/>
    <w:rsid w:val="00686030"/>
    <w:rsid w:val="006942A3"/>
    <w:rsid w:val="00694C4C"/>
    <w:rsid w:val="006A10D6"/>
    <w:rsid w:val="006A2514"/>
    <w:rsid w:val="006B1049"/>
    <w:rsid w:val="006B334A"/>
    <w:rsid w:val="006B4BF1"/>
    <w:rsid w:val="006B6971"/>
    <w:rsid w:val="006C5C2B"/>
    <w:rsid w:val="006C70A7"/>
    <w:rsid w:val="006D1C1C"/>
    <w:rsid w:val="006E5667"/>
    <w:rsid w:val="006F2B5C"/>
    <w:rsid w:val="006F6BF3"/>
    <w:rsid w:val="007116ED"/>
    <w:rsid w:val="00713BED"/>
    <w:rsid w:val="007170D8"/>
    <w:rsid w:val="00717CA5"/>
    <w:rsid w:val="007242E1"/>
    <w:rsid w:val="007352EC"/>
    <w:rsid w:val="00735DCC"/>
    <w:rsid w:val="0073767A"/>
    <w:rsid w:val="0074195B"/>
    <w:rsid w:val="00744E66"/>
    <w:rsid w:val="0074627F"/>
    <w:rsid w:val="00751C0F"/>
    <w:rsid w:val="00760299"/>
    <w:rsid w:val="007721DB"/>
    <w:rsid w:val="00774FB3"/>
    <w:rsid w:val="007759C0"/>
    <w:rsid w:val="00776846"/>
    <w:rsid w:val="00780102"/>
    <w:rsid w:val="00783E23"/>
    <w:rsid w:val="007849C8"/>
    <w:rsid w:val="00784D95"/>
    <w:rsid w:val="00787403"/>
    <w:rsid w:val="00791DAA"/>
    <w:rsid w:val="007921B2"/>
    <w:rsid w:val="00792236"/>
    <w:rsid w:val="007935EF"/>
    <w:rsid w:val="0079578C"/>
    <w:rsid w:val="007A16D2"/>
    <w:rsid w:val="007A2EF3"/>
    <w:rsid w:val="007A3C57"/>
    <w:rsid w:val="007B4121"/>
    <w:rsid w:val="007B451D"/>
    <w:rsid w:val="007B522C"/>
    <w:rsid w:val="007B587D"/>
    <w:rsid w:val="007C2EDE"/>
    <w:rsid w:val="007C395A"/>
    <w:rsid w:val="007C3EE9"/>
    <w:rsid w:val="007C6221"/>
    <w:rsid w:val="007C718E"/>
    <w:rsid w:val="007D692F"/>
    <w:rsid w:val="007D7D2A"/>
    <w:rsid w:val="007E3E62"/>
    <w:rsid w:val="007E5108"/>
    <w:rsid w:val="007E665B"/>
    <w:rsid w:val="007E7683"/>
    <w:rsid w:val="007F040A"/>
    <w:rsid w:val="007F3773"/>
    <w:rsid w:val="007F422A"/>
    <w:rsid w:val="007F49AB"/>
    <w:rsid w:val="00801820"/>
    <w:rsid w:val="00803AEB"/>
    <w:rsid w:val="00804817"/>
    <w:rsid w:val="0080655C"/>
    <w:rsid w:val="00810F8E"/>
    <w:rsid w:val="00835D62"/>
    <w:rsid w:val="0084445D"/>
    <w:rsid w:val="00844D49"/>
    <w:rsid w:val="00846F0A"/>
    <w:rsid w:val="00861372"/>
    <w:rsid w:val="008673FD"/>
    <w:rsid w:val="008752F6"/>
    <w:rsid w:val="00884C29"/>
    <w:rsid w:val="008864B3"/>
    <w:rsid w:val="008876FE"/>
    <w:rsid w:val="00887D47"/>
    <w:rsid w:val="00892B50"/>
    <w:rsid w:val="008938A0"/>
    <w:rsid w:val="008962EC"/>
    <w:rsid w:val="008971BD"/>
    <w:rsid w:val="008A176A"/>
    <w:rsid w:val="008A3AB4"/>
    <w:rsid w:val="008A4438"/>
    <w:rsid w:val="008A4E64"/>
    <w:rsid w:val="008A6F3C"/>
    <w:rsid w:val="008A7B4A"/>
    <w:rsid w:val="008B0BAB"/>
    <w:rsid w:val="008B357A"/>
    <w:rsid w:val="008B3D7B"/>
    <w:rsid w:val="008B40BC"/>
    <w:rsid w:val="008B64D7"/>
    <w:rsid w:val="008C1E7D"/>
    <w:rsid w:val="008C404D"/>
    <w:rsid w:val="008D36BA"/>
    <w:rsid w:val="008D7075"/>
    <w:rsid w:val="008E35C2"/>
    <w:rsid w:val="008E4688"/>
    <w:rsid w:val="008E76BD"/>
    <w:rsid w:val="008F23A3"/>
    <w:rsid w:val="008F32EB"/>
    <w:rsid w:val="008F735F"/>
    <w:rsid w:val="00915A5B"/>
    <w:rsid w:val="009171B1"/>
    <w:rsid w:val="00922A04"/>
    <w:rsid w:val="00927A4C"/>
    <w:rsid w:val="009329EC"/>
    <w:rsid w:val="00934E0D"/>
    <w:rsid w:val="009434B0"/>
    <w:rsid w:val="009445CD"/>
    <w:rsid w:val="0095099B"/>
    <w:rsid w:val="00954203"/>
    <w:rsid w:val="00955D38"/>
    <w:rsid w:val="00963379"/>
    <w:rsid w:val="00966D47"/>
    <w:rsid w:val="00972E74"/>
    <w:rsid w:val="009770C5"/>
    <w:rsid w:val="00982197"/>
    <w:rsid w:val="009830AE"/>
    <w:rsid w:val="0098357F"/>
    <w:rsid w:val="00990A04"/>
    <w:rsid w:val="00991931"/>
    <w:rsid w:val="00992174"/>
    <w:rsid w:val="00992AA9"/>
    <w:rsid w:val="009934CA"/>
    <w:rsid w:val="00996554"/>
    <w:rsid w:val="009A2D7E"/>
    <w:rsid w:val="009A4DD0"/>
    <w:rsid w:val="009D15F1"/>
    <w:rsid w:val="009D1C8B"/>
    <w:rsid w:val="009D2882"/>
    <w:rsid w:val="009D335E"/>
    <w:rsid w:val="009D77E2"/>
    <w:rsid w:val="009D7DC2"/>
    <w:rsid w:val="009E193C"/>
    <w:rsid w:val="009F1891"/>
    <w:rsid w:val="00A014B6"/>
    <w:rsid w:val="00A107AD"/>
    <w:rsid w:val="00A10ECB"/>
    <w:rsid w:val="00A11D5F"/>
    <w:rsid w:val="00A1541A"/>
    <w:rsid w:val="00A15EB3"/>
    <w:rsid w:val="00A169B4"/>
    <w:rsid w:val="00A20D1F"/>
    <w:rsid w:val="00A3495C"/>
    <w:rsid w:val="00A371F9"/>
    <w:rsid w:val="00A43555"/>
    <w:rsid w:val="00A445A3"/>
    <w:rsid w:val="00A4720D"/>
    <w:rsid w:val="00A51E0E"/>
    <w:rsid w:val="00A51EEB"/>
    <w:rsid w:val="00A56AED"/>
    <w:rsid w:val="00A6171E"/>
    <w:rsid w:val="00A61CBE"/>
    <w:rsid w:val="00A624F6"/>
    <w:rsid w:val="00A64B3B"/>
    <w:rsid w:val="00A67667"/>
    <w:rsid w:val="00A73680"/>
    <w:rsid w:val="00A822CC"/>
    <w:rsid w:val="00A82B0A"/>
    <w:rsid w:val="00A85E94"/>
    <w:rsid w:val="00A8717C"/>
    <w:rsid w:val="00A92256"/>
    <w:rsid w:val="00AA0981"/>
    <w:rsid w:val="00AA7B73"/>
    <w:rsid w:val="00AA7FD8"/>
    <w:rsid w:val="00AB08AD"/>
    <w:rsid w:val="00AB1D60"/>
    <w:rsid w:val="00AB272D"/>
    <w:rsid w:val="00AB549F"/>
    <w:rsid w:val="00AC194A"/>
    <w:rsid w:val="00AC54B7"/>
    <w:rsid w:val="00AC5FEF"/>
    <w:rsid w:val="00AC7DDB"/>
    <w:rsid w:val="00AD00CB"/>
    <w:rsid w:val="00AE7CFD"/>
    <w:rsid w:val="00AF4F8C"/>
    <w:rsid w:val="00B00CDD"/>
    <w:rsid w:val="00B0299E"/>
    <w:rsid w:val="00B03FB8"/>
    <w:rsid w:val="00B11C07"/>
    <w:rsid w:val="00B16163"/>
    <w:rsid w:val="00B21527"/>
    <w:rsid w:val="00B2190D"/>
    <w:rsid w:val="00B2331F"/>
    <w:rsid w:val="00B26799"/>
    <w:rsid w:val="00B27244"/>
    <w:rsid w:val="00B3122B"/>
    <w:rsid w:val="00B32240"/>
    <w:rsid w:val="00B34C7C"/>
    <w:rsid w:val="00B35014"/>
    <w:rsid w:val="00B35AE6"/>
    <w:rsid w:val="00B404B6"/>
    <w:rsid w:val="00B445AA"/>
    <w:rsid w:val="00B451D5"/>
    <w:rsid w:val="00B50980"/>
    <w:rsid w:val="00B51208"/>
    <w:rsid w:val="00B52F67"/>
    <w:rsid w:val="00B56DBD"/>
    <w:rsid w:val="00B64C3F"/>
    <w:rsid w:val="00B72BE6"/>
    <w:rsid w:val="00B74C0E"/>
    <w:rsid w:val="00B77A9A"/>
    <w:rsid w:val="00B8295A"/>
    <w:rsid w:val="00B843B3"/>
    <w:rsid w:val="00B84C38"/>
    <w:rsid w:val="00B86C89"/>
    <w:rsid w:val="00B90C43"/>
    <w:rsid w:val="00B94DC0"/>
    <w:rsid w:val="00B95CCD"/>
    <w:rsid w:val="00B970CB"/>
    <w:rsid w:val="00BA4D4B"/>
    <w:rsid w:val="00BB3C5E"/>
    <w:rsid w:val="00BB3F55"/>
    <w:rsid w:val="00BB4CC5"/>
    <w:rsid w:val="00BB68AA"/>
    <w:rsid w:val="00BB72FB"/>
    <w:rsid w:val="00BC132E"/>
    <w:rsid w:val="00BC5F5B"/>
    <w:rsid w:val="00BD360D"/>
    <w:rsid w:val="00BD54EA"/>
    <w:rsid w:val="00BD5E45"/>
    <w:rsid w:val="00BD7CF1"/>
    <w:rsid w:val="00BE2AEF"/>
    <w:rsid w:val="00BE4540"/>
    <w:rsid w:val="00BE6333"/>
    <w:rsid w:val="00BE68AE"/>
    <w:rsid w:val="00BF04FD"/>
    <w:rsid w:val="00BF3B85"/>
    <w:rsid w:val="00BF3F52"/>
    <w:rsid w:val="00BF73C3"/>
    <w:rsid w:val="00C00321"/>
    <w:rsid w:val="00C04BED"/>
    <w:rsid w:val="00C06A9F"/>
    <w:rsid w:val="00C1095C"/>
    <w:rsid w:val="00C11B25"/>
    <w:rsid w:val="00C12D27"/>
    <w:rsid w:val="00C25103"/>
    <w:rsid w:val="00C30977"/>
    <w:rsid w:val="00C41582"/>
    <w:rsid w:val="00C47726"/>
    <w:rsid w:val="00C54265"/>
    <w:rsid w:val="00C56B0A"/>
    <w:rsid w:val="00C669C7"/>
    <w:rsid w:val="00C67A47"/>
    <w:rsid w:val="00C70611"/>
    <w:rsid w:val="00C7747E"/>
    <w:rsid w:val="00C8404D"/>
    <w:rsid w:val="00C90080"/>
    <w:rsid w:val="00C9207A"/>
    <w:rsid w:val="00C922EB"/>
    <w:rsid w:val="00C9232F"/>
    <w:rsid w:val="00C92E92"/>
    <w:rsid w:val="00C94DF7"/>
    <w:rsid w:val="00C969CF"/>
    <w:rsid w:val="00CA0006"/>
    <w:rsid w:val="00CA4B7E"/>
    <w:rsid w:val="00CA6C79"/>
    <w:rsid w:val="00CD2A00"/>
    <w:rsid w:val="00CD39AE"/>
    <w:rsid w:val="00CD5A55"/>
    <w:rsid w:val="00CD7283"/>
    <w:rsid w:val="00CE66BB"/>
    <w:rsid w:val="00CF32D5"/>
    <w:rsid w:val="00CF7A26"/>
    <w:rsid w:val="00D007CC"/>
    <w:rsid w:val="00D05382"/>
    <w:rsid w:val="00D07C3A"/>
    <w:rsid w:val="00D13C5F"/>
    <w:rsid w:val="00D152DF"/>
    <w:rsid w:val="00D16D70"/>
    <w:rsid w:val="00D22FBF"/>
    <w:rsid w:val="00D3247C"/>
    <w:rsid w:val="00D32E6B"/>
    <w:rsid w:val="00D35E4C"/>
    <w:rsid w:val="00D44075"/>
    <w:rsid w:val="00D44362"/>
    <w:rsid w:val="00D52FB8"/>
    <w:rsid w:val="00D57169"/>
    <w:rsid w:val="00D630C0"/>
    <w:rsid w:val="00D82CE5"/>
    <w:rsid w:val="00D909DA"/>
    <w:rsid w:val="00D91FA7"/>
    <w:rsid w:val="00D91FF7"/>
    <w:rsid w:val="00D93142"/>
    <w:rsid w:val="00D94B31"/>
    <w:rsid w:val="00DA1FFA"/>
    <w:rsid w:val="00DA3550"/>
    <w:rsid w:val="00DA414B"/>
    <w:rsid w:val="00DA6705"/>
    <w:rsid w:val="00DB0FBB"/>
    <w:rsid w:val="00DB112C"/>
    <w:rsid w:val="00DB303A"/>
    <w:rsid w:val="00DB318E"/>
    <w:rsid w:val="00DB3EFD"/>
    <w:rsid w:val="00DC4FE9"/>
    <w:rsid w:val="00DC52AD"/>
    <w:rsid w:val="00DC57B8"/>
    <w:rsid w:val="00DD0268"/>
    <w:rsid w:val="00DE438E"/>
    <w:rsid w:val="00DE6C23"/>
    <w:rsid w:val="00DF3B56"/>
    <w:rsid w:val="00DF4565"/>
    <w:rsid w:val="00DF4B16"/>
    <w:rsid w:val="00DF5239"/>
    <w:rsid w:val="00E01317"/>
    <w:rsid w:val="00E01E76"/>
    <w:rsid w:val="00E0325C"/>
    <w:rsid w:val="00E11FD6"/>
    <w:rsid w:val="00E1393A"/>
    <w:rsid w:val="00E24CCC"/>
    <w:rsid w:val="00E2792B"/>
    <w:rsid w:val="00E31C92"/>
    <w:rsid w:val="00E32F47"/>
    <w:rsid w:val="00E3395A"/>
    <w:rsid w:val="00E3427A"/>
    <w:rsid w:val="00E35269"/>
    <w:rsid w:val="00E35A5E"/>
    <w:rsid w:val="00E36E80"/>
    <w:rsid w:val="00E433A1"/>
    <w:rsid w:val="00E5075A"/>
    <w:rsid w:val="00E53949"/>
    <w:rsid w:val="00E563F3"/>
    <w:rsid w:val="00E6258B"/>
    <w:rsid w:val="00E724A0"/>
    <w:rsid w:val="00E84B4F"/>
    <w:rsid w:val="00E85087"/>
    <w:rsid w:val="00EA2878"/>
    <w:rsid w:val="00EA2F87"/>
    <w:rsid w:val="00EA3C62"/>
    <w:rsid w:val="00EA53B4"/>
    <w:rsid w:val="00EB0C8B"/>
    <w:rsid w:val="00EC02F6"/>
    <w:rsid w:val="00EC3E49"/>
    <w:rsid w:val="00EC58DA"/>
    <w:rsid w:val="00EC67B8"/>
    <w:rsid w:val="00EC7497"/>
    <w:rsid w:val="00EC7A0F"/>
    <w:rsid w:val="00EC7D0D"/>
    <w:rsid w:val="00ED409F"/>
    <w:rsid w:val="00ED50BF"/>
    <w:rsid w:val="00ED7F7A"/>
    <w:rsid w:val="00EE3058"/>
    <w:rsid w:val="00EE312B"/>
    <w:rsid w:val="00EE5232"/>
    <w:rsid w:val="00EF0032"/>
    <w:rsid w:val="00EF2C4A"/>
    <w:rsid w:val="00EF32CA"/>
    <w:rsid w:val="00F01E91"/>
    <w:rsid w:val="00F0311D"/>
    <w:rsid w:val="00F035CA"/>
    <w:rsid w:val="00F044C9"/>
    <w:rsid w:val="00F055FF"/>
    <w:rsid w:val="00F11BEC"/>
    <w:rsid w:val="00F135E3"/>
    <w:rsid w:val="00F16BB6"/>
    <w:rsid w:val="00F20B6D"/>
    <w:rsid w:val="00F20EFA"/>
    <w:rsid w:val="00F21874"/>
    <w:rsid w:val="00F25D6E"/>
    <w:rsid w:val="00F27364"/>
    <w:rsid w:val="00F2756A"/>
    <w:rsid w:val="00F3146D"/>
    <w:rsid w:val="00F3377C"/>
    <w:rsid w:val="00F367D5"/>
    <w:rsid w:val="00F40ECD"/>
    <w:rsid w:val="00F43B21"/>
    <w:rsid w:val="00F50CC4"/>
    <w:rsid w:val="00F52F40"/>
    <w:rsid w:val="00F567A2"/>
    <w:rsid w:val="00F56A79"/>
    <w:rsid w:val="00F615DB"/>
    <w:rsid w:val="00F63256"/>
    <w:rsid w:val="00F6404E"/>
    <w:rsid w:val="00F66130"/>
    <w:rsid w:val="00F70816"/>
    <w:rsid w:val="00F74079"/>
    <w:rsid w:val="00F8262A"/>
    <w:rsid w:val="00F8343C"/>
    <w:rsid w:val="00F86647"/>
    <w:rsid w:val="00F87C98"/>
    <w:rsid w:val="00FA0C75"/>
    <w:rsid w:val="00FA5948"/>
    <w:rsid w:val="00FA6AF4"/>
    <w:rsid w:val="00FA7671"/>
    <w:rsid w:val="00FB09FA"/>
    <w:rsid w:val="00FB2BA8"/>
    <w:rsid w:val="00FB3074"/>
    <w:rsid w:val="00FC2844"/>
    <w:rsid w:val="00FC42C0"/>
    <w:rsid w:val="00FC7ACD"/>
    <w:rsid w:val="00FD2B11"/>
    <w:rsid w:val="00FF0414"/>
    <w:rsid w:val="00FF1A2C"/>
    <w:rsid w:val="00FF2478"/>
    <w:rsid w:val="00FF3D34"/>
    <w:rsid w:val="00FF508C"/>
    <w:rsid w:val="00FF7380"/>
    <w:rsid w:val="00FF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77414B"/>
  <w15:chartTrackingRefBased/>
  <w15:docId w15:val="{FF12231E-2ACA-404B-8A29-3E3FB8CF4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2EB"/>
    <w:pPr>
      <w:jc w:val="both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D2B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865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52EC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632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94D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5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58F"/>
  </w:style>
  <w:style w:type="paragraph" w:styleId="Footer">
    <w:name w:val="footer"/>
    <w:basedOn w:val="Normal"/>
    <w:link w:val="FooterChar"/>
    <w:uiPriority w:val="99"/>
    <w:unhideWhenUsed/>
    <w:rsid w:val="005865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58F"/>
  </w:style>
  <w:style w:type="character" w:customStyle="1" w:styleId="Heading1Char">
    <w:name w:val="Heading 1 Char"/>
    <w:basedOn w:val="DefaultParagraphFont"/>
    <w:link w:val="Heading1"/>
    <w:uiPriority w:val="9"/>
    <w:rsid w:val="00FD2B11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865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5611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419"/>
    </w:rPr>
  </w:style>
  <w:style w:type="table" w:styleId="PlainTable3">
    <w:name w:val="Plain Table 3"/>
    <w:basedOn w:val="TableNormal"/>
    <w:uiPriority w:val="43"/>
    <w:rsid w:val="0065611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0F114E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7352E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AE7CF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F6325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F632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256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434B0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C1E7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1E7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C1E7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1731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1731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17312"/>
    <w:rPr>
      <w:vertAlign w:val="superscript"/>
    </w:rPr>
  </w:style>
  <w:style w:type="character" w:styleId="SubtleEmphasis">
    <w:name w:val="Subtle Emphasis"/>
    <w:basedOn w:val="DefaultParagraphFont"/>
    <w:uiPriority w:val="19"/>
    <w:qFormat/>
    <w:rsid w:val="00E5075A"/>
    <w:rPr>
      <w:rFonts w:asciiTheme="majorHAnsi" w:hAnsiTheme="majorHAnsi"/>
      <w:i/>
      <w:iCs/>
      <w:color w:val="auto"/>
      <w:sz w:val="28"/>
    </w:rPr>
  </w:style>
  <w:style w:type="table" w:styleId="GridTable1Light-Accent1">
    <w:name w:val="Grid Table 1 Light Accent 1"/>
    <w:basedOn w:val="TableNormal"/>
    <w:uiPriority w:val="46"/>
    <w:rsid w:val="00004D4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rful-Accent1">
    <w:name w:val="Grid Table 7 Colorful Accent 1"/>
    <w:basedOn w:val="TableNormal"/>
    <w:uiPriority w:val="52"/>
    <w:rsid w:val="00934E0D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eGrid">
    <w:name w:val="Table Grid"/>
    <w:basedOn w:val="TableNormal"/>
    <w:uiPriority w:val="39"/>
    <w:rsid w:val="00461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1">
    <w:name w:val="Grid Table 3 Accent 1"/>
    <w:basedOn w:val="TableNormal"/>
    <w:uiPriority w:val="48"/>
    <w:rsid w:val="009542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paragraph" w:styleId="NoSpacing">
    <w:name w:val="No Spacing"/>
    <w:uiPriority w:val="1"/>
    <w:rsid w:val="00C8404D"/>
    <w:pPr>
      <w:spacing w:after="0" w:line="240" w:lineRule="auto"/>
      <w:jc w:val="both"/>
    </w:pPr>
  </w:style>
  <w:style w:type="paragraph" w:styleId="Title">
    <w:name w:val="Title"/>
    <w:basedOn w:val="Normal"/>
    <w:next w:val="Normal"/>
    <w:link w:val="TitleChar"/>
    <w:autoRedefine/>
    <w:uiPriority w:val="10"/>
    <w:qFormat/>
    <w:rsid w:val="00590D3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724A0"/>
    <w:pPr>
      <w:numPr>
        <w:ilvl w:val="1"/>
      </w:numPr>
      <w:jc w:val="center"/>
    </w:pPr>
    <w:rPr>
      <w:rFonts w:eastAsiaTheme="minorEastAsi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724A0"/>
    <w:rPr>
      <w:rFonts w:eastAsiaTheme="minorEastAsia"/>
      <w:spacing w:val="15"/>
    </w:rPr>
  </w:style>
  <w:style w:type="character" w:styleId="Emphasis">
    <w:name w:val="Emphasis"/>
    <w:basedOn w:val="DefaultParagraphFont"/>
    <w:uiPriority w:val="20"/>
    <w:qFormat/>
    <w:rsid w:val="00590D30"/>
    <w:rPr>
      <w:i/>
      <w:iCs/>
    </w:rPr>
  </w:style>
  <w:style w:type="character" w:styleId="IntenseEmphasis">
    <w:name w:val="Intense Emphasis"/>
    <w:basedOn w:val="DefaultParagraphFont"/>
    <w:uiPriority w:val="21"/>
    <w:rsid w:val="00590D30"/>
    <w:rPr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C0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athan%20Zea\OneDrive%20-%20Escuela%20Polit&#233;cnica%20Nacional\common\Microsoft\doctorad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860E294-77F6-4664-BBBF-E99860FDD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doctorado.dotx</Template>
  <TotalTime>1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z_t' jona Zea</dc:creator>
  <cp:keywords/>
  <dc:description/>
  <cp:lastModifiedBy>Jonathan Zea</cp:lastModifiedBy>
  <cp:revision>1</cp:revision>
  <dcterms:created xsi:type="dcterms:W3CDTF">2026-06-24T17:40:00Z</dcterms:created>
  <dcterms:modified xsi:type="dcterms:W3CDTF">2026-06-24T17:41:00Z</dcterms:modified>
</cp:coreProperties>
</file>